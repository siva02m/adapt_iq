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A7006A9" w14:textId="65345B56" w:rsidR="00457ADE" w:rsidRPr="007A5A17" w:rsidRDefault="004A1426" w:rsidP="00A3726F">
      <w:pPr>
        <w:spacing w:before="120"/>
        <w:rPr>
          <w:color w:val="404040" w:themeColor="text1" w:themeTint="BF"/>
        </w:rPr>
      </w:pPr>
      <w:r w:rsidRPr="007A5A17">
        <w:rPr>
          <w:noProof/>
          <w:color w:val="404040" w:themeColor="text1" w:themeTint="BF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605B2F45" wp14:editId="1C475B47">
                <wp:simplePos x="0" y="0"/>
                <wp:positionH relativeFrom="page">
                  <wp:posOffset>4962525</wp:posOffset>
                </wp:positionH>
                <wp:positionV relativeFrom="paragraph">
                  <wp:posOffset>-460375</wp:posOffset>
                </wp:positionV>
                <wp:extent cx="2806700" cy="10058400"/>
                <wp:effectExtent l="0" t="0" r="0" b="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ACB71" id="Rectangle 1" o:spid="_x0000_s1026" alt="&quot;&quot;" style="position:absolute;margin-left:390.75pt;margin-top:-36.25pt;width:221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" fillcolor="#d8d8d8 [2732]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7A5A17" w:rsidRPr="007A5A17" w14:paraId="027512D6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46BC5324" w14:textId="2C96392C" w:rsidR="00AB74C5" w:rsidRPr="007A5A17" w:rsidRDefault="00D362A1" w:rsidP="00AB74C5">
            <w:pPr>
              <w:pStyle w:val="Title"/>
              <w:rPr>
                <w:color w:val="404040" w:themeColor="text1" w:themeTint="BF"/>
              </w:rPr>
            </w:pPr>
            <w:r w:rsidRPr="007A5A17">
              <w:rPr>
                <w:color w:val="404040" w:themeColor="text1" w:themeTint="BF"/>
              </w:rPr>
              <w:t>Siva M</w:t>
            </w:r>
          </w:p>
          <w:p w14:paraId="41CE6C70" w14:textId="4127358F" w:rsidR="00AB74C5" w:rsidRPr="007A5A17" w:rsidRDefault="00D362A1" w:rsidP="00AB74C5">
            <w:pPr>
              <w:pStyle w:val="Subtitle"/>
              <w:rPr>
                <w:color w:val="404040" w:themeColor="text1" w:themeTint="BF"/>
                <w:lang w:val="de-DE"/>
              </w:rPr>
            </w:pPr>
            <w:r w:rsidRPr="007A5A17">
              <w:rPr>
                <w:color w:val="404040" w:themeColor="text1" w:themeTint="BF"/>
              </w:rPr>
              <w:t>e-learning developer</w:t>
            </w:r>
          </w:p>
        </w:tc>
        <w:tc>
          <w:tcPr>
            <w:tcW w:w="999" w:type="dxa"/>
          </w:tcPr>
          <w:p w14:paraId="2722CECB" w14:textId="77777777" w:rsidR="00AB74C5" w:rsidRPr="007A5A17" w:rsidRDefault="00AB74C5" w:rsidP="00084DEB">
            <w:pPr>
              <w:spacing w:before="360"/>
              <w:rPr>
                <w:color w:val="404040" w:themeColor="text1" w:themeTint="BF"/>
                <w:lang w:val="de-DE"/>
              </w:rPr>
            </w:pPr>
          </w:p>
        </w:tc>
        <w:tc>
          <w:tcPr>
            <w:tcW w:w="3411" w:type="dxa"/>
          </w:tcPr>
          <w:p w14:paraId="7D640DDF" w14:textId="24A0E170" w:rsidR="00AB74C5" w:rsidRPr="007A5A17" w:rsidRDefault="005D1677" w:rsidP="00084DEB">
            <w:pPr>
              <w:rPr>
                <w:color w:val="404040" w:themeColor="text1" w:themeTint="BF"/>
                <w:szCs w:val="20"/>
                <w:lang w:val="de-DE"/>
              </w:rPr>
            </w:pPr>
            <w:r>
              <w:rPr>
                <w:noProof/>
                <w:color w:val="404040" w:themeColor="text1" w:themeTint="BF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59D4CF" wp14:editId="20EA3AEB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-447675</wp:posOffset>
                      </wp:positionV>
                      <wp:extent cx="1495425" cy="1495425"/>
                      <wp:effectExtent l="95250" t="95250" r="104775" b="104775"/>
                      <wp:wrapNone/>
                      <wp:docPr id="1062991763" name="Oval 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5425" cy="149542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FF95EB" w14:textId="77777777" w:rsidR="00A636CB" w:rsidRDefault="00A636CB" w:rsidP="00A636C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59D4CF" id="Oval 6" o:spid="_x0000_s1026" alt="&quot;&quot;" style="position:absolute;margin-left:40.05pt;margin-top:-35.25pt;width:117.75pt;height:11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" stroked="f" strokeweight="1pt">
                      <v:fill r:id="rId12" o:title="" recolor="t" rotate="t" type="frame"/>
                      <v:stroke joinstyle="miter"/>
                      <v:shadow on="t" type="perspective" color="black" opacity="26214f" offset="0,0" matrix="66847f,,,66847f"/>
                      <v:textbox>
                        <w:txbxContent>
                          <w:p w14:paraId="0CFF95EB" w14:textId="77777777" w:rsidR="00A636CB" w:rsidRDefault="00A636CB" w:rsidP="00A636CB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7A5A17" w:rsidRPr="007A5A17" w14:paraId="280FF74B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606041BB" w14:textId="77777777" w:rsidR="00676B73" w:rsidRPr="007A5A17" w:rsidRDefault="00676B73" w:rsidP="00AB74C5">
            <w:pPr>
              <w:pStyle w:val="Subtitle"/>
              <w:rPr>
                <w:color w:val="404040" w:themeColor="text1" w:themeTint="BF"/>
                <w:lang w:val="de-DE"/>
              </w:rPr>
            </w:pPr>
          </w:p>
          <w:p w14:paraId="67C6804B" w14:textId="77777777" w:rsidR="00676B73" w:rsidRPr="007A5A17" w:rsidRDefault="00000000" w:rsidP="00AB74C5">
            <w:pPr>
              <w:pStyle w:val="Subtitle"/>
              <w:rPr>
                <w:color w:val="404040" w:themeColor="text1" w:themeTint="BF"/>
              </w:rPr>
            </w:pPr>
            <w:sdt>
              <w:sdtPr>
                <w:rPr>
                  <w:color w:val="404040" w:themeColor="text1" w:themeTint="BF"/>
                </w:rPr>
                <w:id w:val="407497110"/>
                <w:placeholder>
                  <w:docPart w:val="A5FA630685A444A5B1351ACDA2C60FB0"/>
                </w:placeholder>
                <w:temporary/>
                <w:showingPlcHdr/>
                <w15:appearance w15:val="hidden"/>
              </w:sdtPr>
              <w:sdtContent>
                <w:r w:rsidR="00676B73" w:rsidRPr="007A5A17">
                  <w:rPr>
                    <w:color w:val="404040" w:themeColor="text1" w:themeTint="BF"/>
                  </w:rPr>
                  <w:t>OBJECTIVE</w:t>
                </w:r>
              </w:sdtContent>
            </w:sdt>
          </w:p>
          <w:p w14:paraId="12E49B7F" w14:textId="3F013DB3" w:rsidR="00676B73" w:rsidRPr="007A5A17" w:rsidRDefault="007A5A17" w:rsidP="00084DEB">
            <w:pPr>
              <w:rPr>
                <w:i/>
                <w:iCs/>
                <w:color w:val="404040" w:themeColor="text1" w:themeTint="BF"/>
              </w:rPr>
            </w:pPr>
            <w:r w:rsidRPr="007A5A17">
              <w:rPr>
                <w:color w:val="404040" w:themeColor="text1" w:themeTint="BF"/>
              </w:rPr>
              <w:t xml:space="preserve">To secure a challenging eLearning Developer role, where I can </w:t>
            </w:r>
            <w:r w:rsidRPr="00600022">
              <w:rPr>
                <w:b/>
                <w:bCs/>
                <w:i/>
                <w:iCs/>
                <w:color w:val="404040" w:themeColor="text1" w:themeTint="BF"/>
              </w:rPr>
              <w:t>design and develop accessible, user-centric eLearning modules</w:t>
            </w:r>
            <w:r w:rsidRPr="007A5A17">
              <w:rPr>
                <w:color w:val="404040" w:themeColor="text1" w:themeTint="BF"/>
              </w:rPr>
              <w:t>. I excel at collaborating with stakeholders to enhance the learning experience and possess proficiency in creating supporting multimedia using industry-standard tools.</w:t>
            </w:r>
          </w:p>
        </w:tc>
        <w:tc>
          <w:tcPr>
            <w:tcW w:w="999" w:type="dxa"/>
            <w:vMerge w:val="restart"/>
          </w:tcPr>
          <w:p w14:paraId="672E116E" w14:textId="77777777" w:rsidR="00676B73" w:rsidRPr="007A5A17" w:rsidRDefault="00676B73" w:rsidP="00084DEB">
            <w:pPr>
              <w:spacing w:before="360"/>
              <w:rPr>
                <w:color w:val="404040" w:themeColor="text1" w:themeTint="BF"/>
              </w:rPr>
            </w:pPr>
          </w:p>
        </w:tc>
        <w:tc>
          <w:tcPr>
            <w:tcW w:w="3411" w:type="dxa"/>
          </w:tcPr>
          <w:p w14:paraId="6D5F8EF0" w14:textId="77777777" w:rsidR="00676B73" w:rsidRPr="007A5A17" w:rsidRDefault="00676B73" w:rsidP="00676B73">
            <w:pPr>
              <w:pStyle w:val="Subtitle"/>
              <w:rPr>
                <w:color w:val="404040" w:themeColor="text1" w:themeTint="BF"/>
              </w:rPr>
            </w:pPr>
          </w:p>
          <w:p w14:paraId="05FB6F33" w14:textId="77777777" w:rsidR="00676B73" w:rsidRPr="007A5A17" w:rsidRDefault="00000000" w:rsidP="00676B73">
            <w:pPr>
              <w:pStyle w:val="Subtitle"/>
              <w:rPr>
                <w:color w:val="404040" w:themeColor="text1" w:themeTint="BF"/>
              </w:rPr>
            </w:pPr>
            <w:sdt>
              <w:sdtPr>
                <w:rPr>
                  <w:color w:val="404040" w:themeColor="text1" w:themeTint="BF"/>
                </w:rPr>
                <w:id w:val="-1704474398"/>
                <w:placeholder>
                  <w:docPart w:val="70141B7F6B194CE291D476401C85F78D"/>
                </w:placeholder>
                <w:showingPlcHdr/>
                <w15:appearance w15:val="hidden"/>
              </w:sdtPr>
              <w:sdtContent>
                <w:r w:rsidR="00676B73" w:rsidRPr="007A5A17">
                  <w:rPr>
                    <w:color w:val="404040" w:themeColor="text1" w:themeTint="BF"/>
                  </w:rPr>
                  <w:t>Contact</w:t>
                </w:r>
              </w:sdtContent>
            </w:sdt>
          </w:p>
          <w:p w14:paraId="19E59B1F" w14:textId="468F2CDE" w:rsidR="00676B73" w:rsidRPr="00594023" w:rsidRDefault="00334477" w:rsidP="0099108A">
            <w:pPr>
              <w:pStyle w:val="Heading3"/>
              <w:rPr>
                <w:color w:val="404040" w:themeColor="text1" w:themeTint="BF"/>
              </w:rPr>
            </w:pPr>
            <w:hyperlink r:id="rId13" w:history="1">
              <w:r w:rsidRPr="00594023">
                <w:rPr>
                  <w:rStyle w:val="Hyperlink"/>
                  <w:color w:val="404040" w:themeColor="text1" w:themeTint="BF"/>
                </w:rPr>
                <w:t>siva02m@gmail.com</w:t>
              </w:r>
            </w:hyperlink>
          </w:p>
          <w:p w14:paraId="187CB274" w14:textId="2C1DA535" w:rsidR="0099108A" w:rsidRDefault="00D362A1" w:rsidP="0099108A">
            <w:pPr>
              <w:pStyle w:val="Heading3"/>
              <w:rPr>
                <w:color w:val="404040" w:themeColor="text1" w:themeTint="BF"/>
              </w:rPr>
            </w:pPr>
            <w:r w:rsidRPr="007A5A17">
              <w:rPr>
                <w:color w:val="404040" w:themeColor="text1" w:themeTint="BF"/>
              </w:rPr>
              <w:t>+91 6369842153</w:t>
            </w:r>
          </w:p>
          <w:p w14:paraId="43B518D7" w14:textId="31537843" w:rsidR="00ED3C15" w:rsidRPr="00334477" w:rsidRDefault="00ED3C15" w:rsidP="00ED3C15">
            <w:pPr>
              <w:rPr>
                <w:color w:val="404040" w:themeColor="text1" w:themeTint="BF"/>
                <w:lang w:val="it-IT"/>
              </w:rPr>
            </w:pPr>
            <w:hyperlink r:id="rId14" w:history="1">
              <w:r w:rsidRPr="00334477">
                <w:rPr>
                  <w:rStyle w:val="Hyperlink"/>
                  <w:color w:val="404040" w:themeColor="text1" w:themeTint="BF"/>
                  <w:lang w:val="it-IT"/>
                </w:rPr>
                <w:t>LinkedIn</w:t>
              </w:r>
            </w:hyperlink>
          </w:p>
          <w:p w14:paraId="07E2EFA3" w14:textId="50BA1CBA" w:rsidR="00676B73" w:rsidRPr="00594023" w:rsidRDefault="00ED3C15" w:rsidP="0099108A">
            <w:pPr>
              <w:pStyle w:val="Heading3"/>
              <w:rPr>
                <w:color w:val="404040" w:themeColor="text1" w:themeTint="BF"/>
              </w:rPr>
            </w:pPr>
            <w:hyperlink r:id="rId15" w:history="1">
              <w:r w:rsidRPr="00334477">
                <w:rPr>
                  <w:rStyle w:val="Hyperlink"/>
                  <w:color w:val="404040" w:themeColor="text1" w:themeTint="BF"/>
                </w:rPr>
                <w:t>Portfolio</w:t>
              </w:r>
            </w:hyperlink>
          </w:p>
        </w:tc>
      </w:tr>
      <w:tr w:rsidR="00594023" w:rsidRPr="007A5A17" w14:paraId="50EEA5A5" w14:textId="77777777" w:rsidTr="00351FDF">
        <w:trPr>
          <w:trHeight w:val="9792"/>
        </w:trPr>
        <w:tc>
          <w:tcPr>
            <w:tcW w:w="6390" w:type="dxa"/>
          </w:tcPr>
          <w:p w14:paraId="078EAFC3" w14:textId="77777777" w:rsidR="00676B73" w:rsidRPr="007A5A17" w:rsidRDefault="00605BCE" w:rsidP="00A3726F">
            <w:pPr>
              <w:pStyle w:val="Subtitle"/>
              <w:spacing w:after="360"/>
              <w:rPr>
                <w:color w:val="404040" w:themeColor="text1" w:themeTint="BF"/>
              </w:rPr>
            </w:pPr>
            <w:r w:rsidRPr="007A5A17">
              <w:rPr>
                <w:noProof/>
                <w:color w:val="404040" w:themeColor="text1" w:themeTint="BF"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E62E8D0" wp14:editId="638A6288">
                      <wp:extent cx="1609090" cy="0"/>
                      <wp:effectExtent l="0" t="0" r="0" b="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FDB5FBC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7F986ED" w14:textId="77777777" w:rsidR="00AA51F5" w:rsidRPr="007A5A17" w:rsidRDefault="00000000" w:rsidP="00AA51F5">
            <w:pPr>
              <w:pStyle w:val="Subtitle"/>
              <w:rPr>
                <w:color w:val="404040" w:themeColor="text1" w:themeTint="BF"/>
              </w:rPr>
            </w:pPr>
            <w:sdt>
              <w:sdtPr>
                <w:rPr>
                  <w:color w:val="404040" w:themeColor="text1" w:themeTint="BF"/>
                </w:rPr>
                <w:id w:val="1696962928"/>
                <w:placeholder>
                  <w:docPart w:val="5FC22C385F064B279EB57DBC605CC6BF"/>
                </w:placeholder>
                <w:temporary/>
                <w:showingPlcHdr/>
                <w15:appearance w15:val="hidden"/>
              </w:sdtPr>
              <w:sdtContent>
                <w:r w:rsidR="00AA51F5" w:rsidRPr="007A5A17">
                  <w:rPr>
                    <w:color w:val="404040" w:themeColor="text1" w:themeTint="BF"/>
                  </w:rPr>
                  <w:t>Experience</w:t>
                </w:r>
              </w:sdtContent>
            </w:sdt>
          </w:p>
          <w:p w14:paraId="0AB9DAFA" w14:textId="77777777" w:rsidR="00AA51F5" w:rsidRPr="007A5A17" w:rsidRDefault="00AA51F5" w:rsidP="00AA51F5">
            <w:pPr>
              <w:rPr>
                <w:color w:val="404040" w:themeColor="text1" w:themeTint="BF"/>
              </w:rPr>
            </w:pPr>
          </w:p>
          <w:p w14:paraId="17124C60" w14:textId="071F7DDA" w:rsidR="00AA51F5" w:rsidRPr="007A5A17" w:rsidRDefault="007A5A17" w:rsidP="00A3726F">
            <w:pPr>
              <w:pStyle w:val="Heading1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Elearning developer intern</w:t>
            </w:r>
          </w:p>
          <w:p w14:paraId="4198552A" w14:textId="323DF149" w:rsidR="009F7BB1" w:rsidRDefault="007A5A17" w:rsidP="00707734">
            <w:pPr>
              <w:pStyle w:val="Heading2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Sep 2022 – Dec 2022</w:t>
            </w:r>
            <w:r w:rsidR="00707734">
              <w:rPr>
                <w:color w:val="404040" w:themeColor="text1" w:themeTint="BF"/>
              </w:rPr>
              <w:t xml:space="preserve"> [</w:t>
            </w:r>
            <w:proofErr w:type="spellStart"/>
            <w:r w:rsidR="009F7BB1">
              <w:rPr>
                <w:color w:val="404040" w:themeColor="text1" w:themeTint="BF"/>
              </w:rPr>
              <w:t>Hivefolks</w:t>
            </w:r>
            <w:proofErr w:type="spellEnd"/>
            <w:r w:rsidR="009F7BB1">
              <w:rPr>
                <w:color w:val="404040" w:themeColor="text1" w:themeTint="BF"/>
              </w:rPr>
              <w:t xml:space="preserve"> Pvt Ltd, </w:t>
            </w:r>
            <w:proofErr w:type="spellStart"/>
            <w:r w:rsidR="009F7BB1">
              <w:rPr>
                <w:color w:val="404040" w:themeColor="text1" w:themeTint="BF"/>
              </w:rPr>
              <w:t>Dindigul</w:t>
            </w:r>
            <w:proofErr w:type="spellEnd"/>
            <w:r w:rsidR="00707734">
              <w:rPr>
                <w:color w:val="404040" w:themeColor="text1" w:themeTint="BF"/>
              </w:rPr>
              <w:t>]</w:t>
            </w:r>
          </w:p>
          <w:p w14:paraId="50A43AC7" w14:textId="35857325" w:rsidR="00676B73" w:rsidRPr="007A5A17" w:rsidRDefault="009F7BB1" w:rsidP="00707734">
            <w:pPr>
              <w:rPr>
                <w:color w:val="404040" w:themeColor="text1" w:themeTint="BF"/>
              </w:rPr>
            </w:pPr>
            <w:r w:rsidRPr="009F7BB1">
              <w:rPr>
                <w:color w:val="404040" w:themeColor="text1" w:themeTint="BF"/>
                <w:szCs w:val="20"/>
              </w:rPr>
              <w:t>I have developed Level 2 Interactive eLearning modules for a cri</w:t>
            </w:r>
            <w:r w:rsidR="00707734">
              <w:rPr>
                <w:color w:val="404040" w:themeColor="text1" w:themeTint="BF"/>
                <w:szCs w:val="20"/>
              </w:rPr>
              <w:t>c</w:t>
            </w:r>
            <w:r w:rsidRPr="009F7BB1">
              <w:rPr>
                <w:color w:val="404040" w:themeColor="text1" w:themeTint="BF"/>
                <w:szCs w:val="20"/>
              </w:rPr>
              <w:t>ket coaching academy, honing my skills at a professional level. Additionally, I have utilized Adobe After Effects to create motion graphics, effectively explaining cricket terms in detail using recorded player demos.</w:t>
            </w:r>
          </w:p>
          <w:p w14:paraId="476FD5FF" w14:textId="77777777" w:rsidR="00351FDF" w:rsidRPr="007A5A17" w:rsidRDefault="00351FDF" w:rsidP="00A3726F">
            <w:pPr>
              <w:rPr>
                <w:color w:val="404040" w:themeColor="text1" w:themeTint="BF"/>
              </w:rPr>
            </w:pPr>
          </w:p>
          <w:p w14:paraId="287176CC" w14:textId="77777777" w:rsidR="00A3726F" w:rsidRPr="007A5A17" w:rsidRDefault="00A3726F" w:rsidP="00351FDF">
            <w:pPr>
              <w:pStyle w:val="Heading1"/>
              <w:rPr>
                <w:color w:val="404040" w:themeColor="text1" w:themeTint="BF"/>
              </w:rPr>
            </w:pPr>
          </w:p>
          <w:p w14:paraId="23E73DD0" w14:textId="52F6F85F" w:rsidR="00351FDF" w:rsidRPr="007A5A17" w:rsidRDefault="0026525A" w:rsidP="00351FDF">
            <w:pPr>
              <w:pStyle w:val="Heading1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elearning developer</w:t>
            </w:r>
          </w:p>
          <w:p w14:paraId="793B15E6" w14:textId="66E40A4F" w:rsidR="00351FDF" w:rsidRPr="007A5A17" w:rsidRDefault="0026525A" w:rsidP="00351FDF">
            <w:pPr>
              <w:pStyle w:val="Heading2"/>
              <w:rPr>
                <w:i/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Jan 2023 </w:t>
            </w:r>
            <w:r w:rsidR="00CE5033">
              <w:rPr>
                <w:color w:val="404040" w:themeColor="text1" w:themeTint="BF"/>
              </w:rPr>
              <w:t>–</w:t>
            </w:r>
            <w:r>
              <w:rPr>
                <w:color w:val="404040" w:themeColor="text1" w:themeTint="BF"/>
              </w:rPr>
              <w:t xml:space="preserve"> Present</w:t>
            </w:r>
            <w:r w:rsidR="00CE5033">
              <w:rPr>
                <w:color w:val="404040" w:themeColor="text1" w:themeTint="BF"/>
              </w:rPr>
              <w:t xml:space="preserve"> [</w:t>
            </w:r>
            <w:proofErr w:type="spellStart"/>
            <w:r w:rsidR="00CE5033">
              <w:rPr>
                <w:color w:val="404040" w:themeColor="text1" w:themeTint="BF"/>
              </w:rPr>
              <w:t>WestElinor</w:t>
            </w:r>
            <w:proofErr w:type="spellEnd"/>
            <w:r w:rsidR="00CE5033">
              <w:rPr>
                <w:color w:val="404040" w:themeColor="text1" w:themeTint="BF"/>
              </w:rPr>
              <w:t xml:space="preserve"> Technologies]</w:t>
            </w:r>
          </w:p>
          <w:p w14:paraId="68FC52E6" w14:textId="3264FC26" w:rsidR="00E46A50" w:rsidRDefault="00393D89" w:rsidP="009F3E58">
            <w:pPr>
              <w:spacing w:after="24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I have developed </w:t>
            </w:r>
            <w:r w:rsidRPr="004E51C7">
              <w:rPr>
                <w:b/>
                <w:bCs/>
                <w:color w:val="404040" w:themeColor="text1" w:themeTint="BF"/>
              </w:rPr>
              <w:t xml:space="preserve">fully accessible </w:t>
            </w:r>
            <w:proofErr w:type="spellStart"/>
            <w:r w:rsidRPr="004E51C7">
              <w:rPr>
                <w:b/>
                <w:bCs/>
                <w:color w:val="404040" w:themeColor="text1" w:themeTint="BF"/>
              </w:rPr>
              <w:t>eLeraning</w:t>
            </w:r>
            <w:proofErr w:type="spellEnd"/>
            <w:r w:rsidRPr="004E51C7">
              <w:rPr>
                <w:b/>
                <w:bCs/>
                <w:color w:val="404040" w:themeColor="text1" w:themeTint="BF"/>
              </w:rPr>
              <w:t xml:space="preserve"> modules</w:t>
            </w:r>
            <w:r>
              <w:rPr>
                <w:color w:val="404040" w:themeColor="text1" w:themeTint="BF"/>
              </w:rPr>
              <w:t xml:space="preserve"> for Johns</w:t>
            </w:r>
            <w:r w:rsidR="0011570B">
              <w:rPr>
                <w:color w:val="404040" w:themeColor="text1" w:themeTint="BF"/>
              </w:rPr>
              <w:t xml:space="preserve">on and Johnson. And created some modules for Unilever, Bridgestone, </w:t>
            </w:r>
            <w:r w:rsidR="00507723">
              <w:rPr>
                <w:color w:val="404040" w:themeColor="text1" w:themeTint="BF"/>
              </w:rPr>
              <w:t>Sanofi and other major companies.</w:t>
            </w:r>
            <w:r w:rsidR="00E46A50">
              <w:rPr>
                <w:color w:val="404040" w:themeColor="text1" w:themeTint="BF"/>
              </w:rPr>
              <w:t xml:space="preserve"> </w:t>
            </w:r>
          </w:p>
          <w:p w14:paraId="18C8B769" w14:textId="2387A52A" w:rsidR="00B13DD3" w:rsidRDefault="00E46A50" w:rsidP="009F3E58">
            <w:pPr>
              <w:spacing w:after="24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I have </w:t>
            </w:r>
            <w:r w:rsidRPr="004E51C7">
              <w:rPr>
                <w:b/>
                <w:bCs/>
                <w:color w:val="404040" w:themeColor="text1" w:themeTint="BF"/>
              </w:rPr>
              <w:t>expertise in Articulate Storyline</w:t>
            </w:r>
            <w:r w:rsidR="004E51C7">
              <w:rPr>
                <w:color w:val="404040" w:themeColor="text1" w:themeTint="BF"/>
              </w:rPr>
              <w:t xml:space="preserve"> 360</w:t>
            </w:r>
            <w:r>
              <w:rPr>
                <w:color w:val="404040" w:themeColor="text1" w:themeTint="BF"/>
              </w:rPr>
              <w:t xml:space="preserve">, can solve any problem within the range of the tool. Having </w:t>
            </w:r>
            <w:r w:rsidR="00B13DD3">
              <w:rPr>
                <w:color w:val="404040" w:themeColor="text1" w:themeTint="BF"/>
              </w:rPr>
              <w:t>work experience</w:t>
            </w:r>
            <w:r>
              <w:rPr>
                <w:color w:val="404040" w:themeColor="text1" w:themeTint="BF"/>
              </w:rPr>
              <w:t xml:space="preserve"> in Adobe Captivate</w:t>
            </w:r>
            <w:r w:rsidR="00B13DD3">
              <w:rPr>
                <w:color w:val="404040" w:themeColor="text1" w:themeTint="BF"/>
              </w:rPr>
              <w:t>, Articulate Rise, Vyond, Adobe Photoshop, Illustrator, After Effects basics, Audition, Figma etc.</w:t>
            </w:r>
          </w:p>
          <w:p w14:paraId="6E92217B" w14:textId="4FDD8342" w:rsidR="004E51C7" w:rsidRDefault="00B13DD3" w:rsidP="009F3E58">
            <w:pPr>
              <w:spacing w:after="24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Can learn and adapt to the </w:t>
            </w:r>
            <w:r w:rsidR="00CE5033">
              <w:rPr>
                <w:color w:val="404040" w:themeColor="text1" w:themeTint="BF"/>
              </w:rPr>
              <w:t xml:space="preserve">need of the modules easily and quick. Having good proficiency in </w:t>
            </w:r>
            <w:r w:rsidR="00CE5033" w:rsidRPr="009F3E58">
              <w:rPr>
                <w:b/>
                <w:bCs/>
                <w:color w:val="404040" w:themeColor="text1" w:themeTint="BF"/>
              </w:rPr>
              <w:t>verbal and written communication</w:t>
            </w:r>
            <w:r w:rsidR="00CE5033">
              <w:rPr>
                <w:color w:val="404040" w:themeColor="text1" w:themeTint="BF"/>
              </w:rPr>
              <w:t xml:space="preserve"> in English.</w:t>
            </w:r>
          </w:p>
          <w:p w14:paraId="51445508" w14:textId="1A7BCEB5" w:rsidR="00C51D92" w:rsidRDefault="004E51C7" w:rsidP="009F3E58">
            <w:pPr>
              <w:spacing w:after="24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Having </w:t>
            </w:r>
            <w:r w:rsidRPr="009F3E58">
              <w:rPr>
                <w:b/>
                <w:bCs/>
                <w:color w:val="404040" w:themeColor="text1" w:themeTint="BF"/>
              </w:rPr>
              <w:t>graphic designing principles</w:t>
            </w:r>
            <w:r>
              <w:rPr>
                <w:color w:val="404040" w:themeColor="text1" w:themeTint="BF"/>
              </w:rPr>
              <w:t xml:space="preserve"> in mind, can </w:t>
            </w:r>
            <w:r w:rsidR="00030667">
              <w:rPr>
                <w:color w:val="404040" w:themeColor="text1" w:themeTint="BF"/>
              </w:rPr>
              <w:t xml:space="preserve">create visually appealing eLearning modules with </w:t>
            </w:r>
            <w:r w:rsidR="00600022">
              <w:rPr>
                <w:color w:val="404040" w:themeColor="text1" w:themeTint="BF"/>
              </w:rPr>
              <w:t>engaging user experience.</w:t>
            </w:r>
          </w:p>
          <w:p w14:paraId="737D78F2" w14:textId="39CC6CF6" w:rsidR="00C51D92" w:rsidRPr="007A5A17" w:rsidRDefault="009F3E58" w:rsidP="00351FDF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Can upload and maintain SCORM Packages in </w:t>
            </w:r>
            <w:r w:rsidRPr="009F3E58">
              <w:rPr>
                <w:b/>
                <w:bCs/>
                <w:color w:val="404040" w:themeColor="text1" w:themeTint="BF"/>
              </w:rPr>
              <w:t>LMS</w:t>
            </w:r>
            <w:r w:rsidRPr="009F3E58">
              <w:rPr>
                <w:color w:val="404040" w:themeColor="text1" w:themeTint="BF"/>
              </w:rPr>
              <w:t>.</w:t>
            </w:r>
          </w:p>
        </w:tc>
        <w:tc>
          <w:tcPr>
            <w:tcW w:w="999" w:type="dxa"/>
            <w:vMerge/>
          </w:tcPr>
          <w:p w14:paraId="2F95C650" w14:textId="77777777" w:rsidR="00676B73" w:rsidRPr="007A5A17" w:rsidRDefault="00676B73" w:rsidP="00084DEB">
            <w:pPr>
              <w:rPr>
                <w:color w:val="404040" w:themeColor="text1" w:themeTint="BF"/>
              </w:rPr>
            </w:pPr>
          </w:p>
        </w:tc>
        <w:tc>
          <w:tcPr>
            <w:tcW w:w="3411" w:type="dxa"/>
          </w:tcPr>
          <w:p w14:paraId="1FE5C235" w14:textId="77777777" w:rsidR="00676B73" w:rsidRPr="007A5A17" w:rsidRDefault="00605BCE" w:rsidP="00A3726F">
            <w:pPr>
              <w:pStyle w:val="Subtitle"/>
              <w:spacing w:after="360"/>
              <w:rPr>
                <w:color w:val="404040" w:themeColor="text1" w:themeTint="BF"/>
              </w:rPr>
            </w:pPr>
            <w:r w:rsidRPr="007A5A17">
              <w:rPr>
                <w:noProof/>
                <w:color w:val="404040" w:themeColor="text1" w:themeTint="BF"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EF2D5B2" wp14:editId="54FCE2C8">
                      <wp:extent cx="1609090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AB7CDB6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C58283F" w14:textId="77777777" w:rsidR="00A3726F" w:rsidRPr="007A5A17" w:rsidRDefault="00000000" w:rsidP="00A3726F">
            <w:pPr>
              <w:pStyle w:val="Subtitle"/>
              <w:rPr>
                <w:color w:val="404040" w:themeColor="text1" w:themeTint="BF"/>
              </w:rPr>
            </w:pPr>
            <w:sdt>
              <w:sdtPr>
                <w:rPr>
                  <w:color w:val="404040" w:themeColor="text1" w:themeTint="BF"/>
                </w:rPr>
                <w:id w:val="-609588387"/>
                <w:placeholder>
                  <w:docPart w:val="77C7C883499B4CCA830D0FF202285C67"/>
                </w:placeholder>
                <w:temporary/>
                <w:showingPlcHdr/>
                <w15:appearance w15:val="hidden"/>
              </w:sdtPr>
              <w:sdtContent>
                <w:r w:rsidR="00A3726F" w:rsidRPr="007A5A17">
                  <w:rPr>
                    <w:color w:val="404040" w:themeColor="text1" w:themeTint="BF"/>
                  </w:rPr>
                  <w:t>About Me</w:t>
                </w:r>
              </w:sdtContent>
            </w:sdt>
          </w:p>
          <w:p w14:paraId="6D0CCD2E" w14:textId="77777777" w:rsidR="00A3726F" w:rsidRPr="007A5A17" w:rsidRDefault="00A3726F" w:rsidP="00A3726F">
            <w:pPr>
              <w:rPr>
                <w:color w:val="404040" w:themeColor="text1" w:themeTint="BF"/>
              </w:rPr>
            </w:pPr>
          </w:p>
          <w:p w14:paraId="66E4B700" w14:textId="1905324D" w:rsidR="00351FDF" w:rsidRPr="007A5A17" w:rsidRDefault="00A20EA2" w:rsidP="00676B73">
            <w:pPr>
              <w:rPr>
                <w:color w:val="404040" w:themeColor="text1" w:themeTint="BF"/>
              </w:rPr>
            </w:pPr>
            <w:r w:rsidRPr="00A20EA2">
              <w:rPr>
                <w:color w:val="404040" w:themeColor="text1" w:themeTint="BF"/>
              </w:rPr>
              <w:t xml:space="preserve">Accomplished eLearning Developer with expertise in Articulate Storyline and </w:t>
            </w:r>
            <w:r>
              <w:rPr>
                <w:color w:val="404040" w:themeColor="text1" w:themeTint="BF"/>
              </w:rPr>
              <w:t xml:space="preserve">can develop </w:t>
            </w:r>
            <w:r w:rsidRPr="00A20EA2">
              <w:rPr>
                <w:color w:val="404040" w:themeColor="text1" w:themeTint="BF"/>
              </w:rPr>
              <w:t>accessible modules</w:t>
            </w:r>
            <w:r>
              <w:rPr>
                <w:color w:val="404040" w:themeColor="text1" w:themeTint="BF"/>
              </w:rPr>
              <w:t xml:space="preserve">. </w:t>
            </w:r>
          </w:p>
          <w:p w14:paraId="6F4D7A3A" w14:textId="77777777" w:rsidR="00351FDF" w:rsidRPr="007A5A17" w:rsidRDefault="00351FDF" w:rsidP="00351FDF">
            <w:pPr>
              <w:pStyle w:val="Subtitle"/>
              <w:rPr>
                <w:color w:val="404040" w:themeColor="text1" w:themeTint="BF"/>
              </w:rPr>
            </w:pPr>
            <w:r w:rsidRPr="007A5A17">
              <w:rPr>
                <w:noProof/>
                <w:color w:val="404040" w:themeColor="text1" w:themeTint="BF"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494F9B0" wp14:editId="623B7F0C">
                      <wp:extent cx="1609090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FFA3C00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A56ED3F" w14:textId="77777777" w:rsidR="00351FDF" w:rsidRPr="007A5A17" w:rsidRDefault="00351FDF" w:rsidP="00676B73">
            <w:pPr>
              <w:rPr>
                <w:color w:val="404040" w:themeColor="text1" w:themeTint="BF"/>
              </w:rPr>
            </w:pPr>
          </w:p>
          <w:p w14:paraId="43D84C33" w14:textId="77777777" w:rsidR="00351FDF" w:rsidRPr="007A5A17" w:rsidRDefault="00000000" w:rsidP="00351FDF">
            <w:pPr>
              <w:pStyle w:val="Subtitle"/>
              <w:rPr>
                <w:color w:val="404040" w:themeColor="text1" w:themeTint="BF"/>
              </w:rPr>
            </w:pPr>
            <w:sdt>
              <w:sdtPr>
                <w:rPr>
                  <w:color w:val="404040" w:themeColor="text1" w:themeTint="BF"/>
                </w:rPr>
                <w:id w:val="-1334530411"/>
                <w:placeholder>
                  <w:docPart w:val="37406AD8AF2A47F7B3ABACD604B5F8EC"/>
                </w:placeholder>
                <w:temporary/>
                <w:showingPlcHdr/>
                <w15:appearance w15:val="hidden"/>
              </w:sdtPr>
              <w:sdtContent>
                <w:r w:rsidR="00351FDF" w:rsidRPr="007A5A17">
                  <w:rPr>
                    <w:color w:val="404040" w:themeColor="text1" w:themeTint="BF"/>
                  </w:rPr>
                  <w:t>EDUCATION</w:t>
                </w:r>
              </w:sdtContent>
            </w:sdt>
          </w:p>
          <w:p w14:paraId="5BF010D9" w14:textId="77777777" w:rsidR="00351FDF" w:rsidRPr="007A5A17" w:rsidRDefault="00351FDF" w:rsidP="00E91344">
            <w:pPr>
              <w:rPr>
                <w:color w:val="404040" w:themeColor="text1" w:themeTint="BF"/>
              </w:rPr>
            </w:pPr>
          </w:p>
          <w:p w14:paraId="24C79879" w14:textId="6C0ABEE0" w:rsidR="00275E3B" w:rsidRPr="007A5A17" w:rsidRDefault="003311E4" w:rsidP="00A3726F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B</w:t>
            </w:r>
            <w:r w:rsidR="00275E3B">
              <w:rPr>
                <w:color w:val="404040" w:themeColor="text1" w:themeTint="BF"/>
              </w:rPr>
              <w:t>.Voc. in Renewable Energy</w:t>
            </w:r>
          </w:p>
          <w:p w14:paraId="371565B0" w14:textId="29C96F2D" w:rsidR="00676B73" w:rsidRDefault="00275E3B" w:rsidP="00351FDF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GRI, </w:t>
            </w:r>
            <w:proofErr w:type="spellStart"/>
            <w:r>
              <w:rPr>
                <w:color w:val="404040" w:themeColor="text1" w:themeTint="BF"/>
              </w:rPr>
              <w:t>Dindigul</w:t>
            </w:r>
            <w:proofErr w:type="spellEnd"/>
            <w:r>
              <w:rPr>
                <w:color w:val="404040" w:themeColor="text1" w:themeTint="BF"/>
              </w:rPr>
              <w:t xml:space="preserve"> </w:t>
            </w:r>
            <w:r w:rsidR="005A5E49">
              <w:rPr>
                <w:color w:val="404040" w:themeColor="text1" w:themeTint="BF"/>
              </w:rPr>
              <w:t>[2019 – 2022]</w:t>
            </w:r>
          </w:p>
          <w:p w14:paraId="2FEECCD8" w14:textId="6F9ADEEC" w:rsidR="005A5E49" w:rsidRPr="007A5A17" w:rsidRDefault="005A5E49" w:rsidP="00351FDF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CGPA – 9.49</w:t>
            </w:r>
          </w:p>
          <w:p w14:paraId="4AEACF94" w14:textId="77777777" w:rsidR="00351FDF" w:rsidRPr="007A5A17" w:rsidRDefault="00E91344" w:rsidP="00A3726F">
            <w:pPr>
              <w:pStyle w:val="Subtitle"/>
              <w:rPr>
                <w:color w:val="404040" w:themeColor="text1" w:themeTint="BF"/>
              </w:rPr>
            </w:pPr>
            <w:r w:rsidRPr="007A5A17">
              <w:rPr>
                <w:noProof/>
                <w:color w:val="404040" w:themeColor="text1" w:themeTint="BF"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F85CC59" wp14:editId="6AFD35C4">
                      <wp:extent cx="1609090" cy="0"/>
                      <wp:effectExtent l="0" t="0" r="0" b="0"/>
                      <wp:docPr id="4" name="Straight Connector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925DB0" id="Straight Connector 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D2A34E9" w14:textId="77777777" w:rsidR="00351FDF" w:rsidRPr="007A5A17" w:rsidRDefault="00351FDF" w:rsidP="00351FDF">
            <w:pPr>
              <w:rPr>
                <w:color w:val="404040" w:themeColor="text1" w:themeTint="BF"/>
              </w:rPr>
            </w:pPr>
          </w:p>
          <w:p w14:paraId="473CA7CF" w14:textId="77777777" w:rsidR="00351FDF" w:rsidRPr="007A5A17" w:rsidRDefault="00000000" w:rsidP="00351FDF">
            <w:pPr>
              <w:pStyle w:val="Subtitle"/>
              <w:rPr>
                <w:color w:val="404040" w:themeColor="text1" w:themeTint="BF"/>
              </w:rPr>
            </w:pPr>
            <w:sdt>
              <w:sdtPr>
                <w:rPr>
                  <w:color w:val="404040" w:themeColor="text1" w:themeTint="BF"/>
                </w:rPr>
                <w:id w:val="1687565607"/>
                <w:placeholder>
                  <w:docPart w:val="19348BA60690437A8F1DF9D45C695DA3"/>
                </w:placeholder>
                <w:temporary/>
                <w:showingPlcHdr/>
                <w15:appearance w15:val="hidden"/>
              </w:sdtPr>
              <w:sdtContent>
                <w:r w:rsidR="00351FDF" w:rsidRPr="007A5A17">
                  <w:rPr>
                    <w:color w:val="404040" w:themeColor="text1" w:themeTint="BF"/>
                  </w:rPr>
                  <w:t>SKILLS</w:t>
                </w:r>
              </w:sdtContent>
            </w:sdt>
          </w:p>
          <w:p w14:paraId="7CFE8FE1" w14:textId="77777777" w:rsidR="00351FDF" w:rsidRPr="007A5A17" w:rsidRDefault="00351FDF" w:rsidP="00351FDF">
            <w:pPr>
              <w:rPr>
                <w:color w:val="404040" w:themeColor="text1" w:themeTint="BF"/>
              </w:rPr>
            </w:pPr>
          </w:p>
          <w:p w14:paraId="56CD5A73" w14:textId="336390F4" w:rsidR="00351FDF" w:rsidRPr="007A5A17" w:rsidRDefault="00D362A1" w:rsidP="00D362A1">
            <w:pPr>
              <w:pStyle w:val="Heading3"/>
              <w:spacing w:after="0" w:line="360" w:lineRule="auto"/>
              <w:rPr>
                <w:color w:val="404040" w:themeColor="text1" w:themeTint="BF"/>
              </w:rPr>
            </w:pPr>
            <w:r w:rsidRPr="007A5A17">
              <w:rPr>
                <w:color w:val="404040" w:themeColor="text1" w:themeTint="BF"/>
              </w:rPr>
              <w:t>Articulate Storyine</w:t>
            </w:r>
            <w:r w:rsidR="009F3E58">
              <w:rPr>
                <w:color w:val="404040" w:themeColor="text1" w:themeTint="BF"/>
              </w:rPr>
              <w:t xml:space="preserve"> 360</w:t>
            </w:r>
          </w:p>
          <w:p w14:paraId="5D4697C7" w14:textId="63BA2649" w:rsidR="00D362A1" w:rsidRPr="007A5A17" w:rsidRDefault="00D362A1" w:rsidP="00D362A1">
            <w:pPr>
              <w:spacing w:line="360" w:lineRule="auto"/>
              <w:rPr>
                <w:color w:val="404040" w:themeColor="text1" w:themeTint="BF"/>
                <w:lang w:val="it-IT"/>
              </w:rPr>
            </w:pPr>
            <w:r w:rsidRPr="007A5A17">
              <w:rPr>
                <w:color w:val="404040" w:themeColor="text1" w:themeTint="BF"/>
                <w:lang w:val="it-IT"/>
              </w:rPr>
              <w:t>Adobe Captivate</w:t>
            </w:r>
          </w:p>
          <w:p w14:paraId="153D960E" w14:textId="78B0D817" w:rsidR="00D362A1" w:rsidRPr="007A5A17" w:rsidRDefault="00D362A1" w:rsidP="00D362A1">
            <w:pPr>
              <w:spacing w:line="360" w:lineRule="auto"/>
              <w:rPr>
                <w:color w:val="404040" w:themeColor="text1" w:themeTint="BF"/>
                <w:lang w:val="it-IT"/>
              </w:rPr>
            </w:pPr>
            <w:r w:rsidRPr="007A5A17">
              <w:rPr>
                <w:color w:val="404040" w:themeColor="text1" w:themeTint="BF"/>
                <w:lang w:val="it-IT"/>
              </w:rPr>
              <w:t>Adobe Illustrator</w:t>
            </w:r>
          </w:p>
          <w:p w14:paraId="59B87486" w14:textId="32C403D7" w:rsidR="00D362A1" w:rsidRDefault="00D362A1" w:rsidP="00D362A1">
            <w:pPr>
              <w:spacing w:line="360" w:lineRule="auto"/>
              <w:rPr>
                <w:color w:val="404040" w:themeColor="text1" w:themeTint="BF"/>
                <w:lang w:val="it-IT"/>
              </w:rPr>
            </w:pPr>
            <w:r w:rsidRPr="007A5A17">
              <w:rPr>
                <w:color w:val="404040" w:themeColor="text1" w:themeTint="BF"/>
                <w:lang w:val="it-IT"/>
              </w:rPr>
              <w:t>Adobe Photoshop</w:t>
            </w:r>
          </w:p>
          <w:p w14:paraId="18514024" w14:textId="4DF98AB1" w:rsidR="009F3E58" w:rsidRDefault="009F3E58" w:rsidP="00D362A1">
            <w:pPr>
              <w:spacing w:line="360" w:lineRule="auto"/>
              <w:rPr>
                <w:color w:val="404040" w:themeColor="text1" w:themeTint="BF"/>
                <w:lang w:val="it-IT"/>
              </w:rPr>
            </w:pPr>
            <w:r>
              <w:rPr>
                <w:color w:val="404040" w:themeColor="text1" w:themeTint="BF"/>
                <w:lang w:val="it-IT"/>
              </w:rPr>
              <w:t>Articulate Rise</w:t>
            </w:r>
          </w:p>
          <w:p w14:paraId="3A38D335" w14:textId="06A8224A" w:rsidR="009F3E58" w:rsidRDefault="009F3E58" w:rsidP="00D362A1">
            <w:pPr>
              <w:spacing w:line="360" w:lineRule="auto"/>
              <w:rPr>
                <w:color w:val="404040" w:themeColor="text1" w:themeTint="BF"/>
                <w:lang w:val="it-IT"/>
              </w:rPr>
            </w:pPr>
            <w:r>
              <w:rPr>
                <w:color w:val="404040" w:themeColor="text1" w:themeTint="BF"/>
                <w:lang w:val="it-IT"/>
              </w:rPr>
              <w:t>Figma</w:t>
            </w:r>
          </w:p>
          <w:p w14:paraId="311A4EA7" w14:textId="2AEFE480" w:rsidR="009F3E58" w:rsidRDefault="003311E4" w:rsidP="00D362A1">
            <w:pPr>
              <w:spacing w:line="360" w:lineRule="auto"/>
              <w:rPr>
                <w:color w:val="404040" w:themeColor="text1" w:themeTint="BF"/>
                <w:lang w:val="it-IT"/>
              </w:rPr>
            </w:pPr>
            <w:r>
              <w:rPr>
                <w:color w:val="404040" w:themeColor="text1" w:themeTint="BF"/>
                <w:lang w:val="it-IT"/>
              </w:rPr>
              <w:t>Audition</w:t>
            </w:r>
          </w:p>
          <w:p w14:paraId="20453933" w14:textId="3A232C18" w:rsidR="003311E4" w:rsidRDefault="003311E4" w:rsidP="00D362A1">
            <w:pPr>
              <w:spacing w:line="360" w:lineRule="auto"/>
              <w:rPr>
                <w:color w:val="404040" w:themeColor="text1" w:themeTint="BF"/>
                <w:lang w:val="it-IT"/>
              </w:rPr>
            </w:pPr>
            <w:r>
              <w:rPr>
                <w:color w:val="404040" w:themeColor="text1" w:themeTint="BF"/>
                <w:lang w:val="it-IT"/>
              </w:rPr>
              <w:t>Video Editing Basics</w:t>
            </w:r>
          </w:p>
          <w:p w14:paraId="52E4ACD3" w14:textId="0408BD75" w:rsidR="003311E4" w:rsidRPr="007A5A17" w:rsidRDefault="003311E4" w:rsidP="00D362A1">
            <w:pPr>
              <w:spacing w:line="360" w:lineRule="auto"/>
              <w:rPr>
                <w:color w:val="404040" w:themeColor="text1" w:themeTint="BF"/>
                <w:lang w:val="it-IT"/>
              </w:rPr>
            </w:pPr>
            <w:r>
              <w:rPr>
                <w:color w:val="404040" w:themeColor="text1" w:themeTint="BF"/>
                <w:lang w:val="it-IT"/>
              </w:rPr>
              <w:t>Vyond</w:t>
            </w:r>
          </w:p>
          <w:p w14:paraId="773952A6" w14:textId="77777777" w:rsidR="00D362A1" w:rsidRPr="007A5A17" w:rsidRDefault="00D362A1" w:rsidP="00D362A1">
            <w:pPr>
              <w:rPr>
                <w:color w:val="404040" w:themeColor="text1" w:themeTint="BF"/>
                <w:lang w:val="it-IT"/>
              </w:rPr>
            </w:pPr>
          </w:p>
          <w:p w14:paraId="7656CA12" w14:textId="77777777" w:rsidR="00D362A1" w:rsidRPr="007A5A17" w:rsidRDefault="00D362A1" w:rsidP="00D362A1">
            <w:pPr>
              <w:rPr>
                <w:color w:val="404040" w:themeColor="text1" w:themeTint="BF"/>
                <w:lang w:val="it-IT"/>
              </w:rPr>
            </w:pPr>
          </w:p>
          <w:p w14:paraId="627C2D9C" w14:textId="0DDF0FBE" w:rsidR="00D362A1" w:rsidRPr="007A5A17" w:rsidRDefault="00D362A1" w:rsidP="00D362A1">
            <w:pPr>
              <w:rPr>
                <w:color w:val="404040" w:themeColor="text1" w:themeTint="BF"/>
                <w:lang w:val="it-IT"/>
              </w:rPr>
            </w:pPr>
          </w:p>
        </w:tc>
      </w:tr>
    </w:tbl>
    <w:p w14:paraId="6E557AF6" w14:textId="77777777" w:rsidR="00871DB8" w:rsidRPr="007A5A17" w:rsidRDefault="00871DB8" w:rsidP="00594023">
      <w:pPr>
        <w:rPr>
          <w:color w:val="404040" w:themeColor="text1" w:themeTint="BF"/>
        </w:rPr>
      </w:pPr>
    </w:p>
    <w:sectPr w:rsidR="00871DB8" w:rsidRPr="007A5A17" w:rsidSect="00AB74C5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178D2" w14:textId="77777777" w:rsidR="007B1ED3" w:rsidRDefault="007B1ED3" w:rsidP="00AA35A8">
      <w:pPr>
        <w:spacing w:line="240" w:lineRule="auto"/>
      </w:pPr>
      <w:r>
        <w:separator/>
      </w:r>
    </w:p>
  </w:endnote>
  <w:endnote w:type="continuationSeparator" w:id="0">
    <w:p w14:paraId="6F53DFB6" w14:textId="77777777" w:rsidR="007B1ED3" w:rsidRDefault="007B1ED3" w:rsidP="00AA35A8">
      <w:pPr>
        <w:spacing w:line="240" w:lineRule="auto"/>
      </w:pPr>
      <w:r>
        <w:continuationSeparator/>
      </w:r>
    </w:p>
  </w:endnote>
  <w:endnote w:type="continuationNotice" w:id="1">
    <w:p w14:paraId="263D1BC0" w14:textId="77777777" w:rsidR="007B1ED3" w:rsidRDefault="007B1E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9D17CE" w14:textId="77777777" w:rsidR="007B1ED3" w:rsidRDefault="007B1ED3" w:rsidP="00AA35A8">
      <w:pPr>
        <w:spacing w:line="240" w:lineRule="auto"/>
      </w:pPr>
      <w:r>
        <w:separator/>
      </w:r>
    </w:p>
  </w:footnote>
  <w:footnote w:type="continuationSeparator" w:id="0">
    <w:p w14:paraId="7854EBED" w14:textId="77777777" w:rsidR="007B1ED3" w:rsidRDefault="007B1ED3" w:rsidP="00AA35A8">
      <w:pPr>
        <w:spacing w:line="240" w:lineRule="auto"/>
      </w:pPr>
      <w:r>
        <w:continuationSeparator/>
      </w:r>
    </w:p>
  </w:footnote>
  <w:footnote w:type="continuationNotice" w:id="1">
    <w:p w14:paraId="2FDDB9C2" w14:textId="77777777" w:rsidR="007B1ED3" w:rsidRDefault="007B1ED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55" type="#_x0000_t75" style="width:12.75pt;height:12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18"/>
  </w:num>
  <w:num w:numId="3" w16cid:durableId="1835339782">
    <w:abstractNumId w:val="12"/>
  </w:num>
  <w:num w:numId="4" w16cid:durableId="879703970">
    <w:abstractNumId w:val="13"/>
  </w:num>
  <w:num w:numId="5" w16cid:durableId="27066385">
    <w:abstractNumId w:val="17"/>
  </w:num>
  <w:num w:numId="6" w16cid:durableId="629288324">
    <w:abstractNumId w:val="14"/>
  </w:num>
  <w:num w:numId="7" w16cid:durableId="2102947809">
    <w:abstractNumId w:val="16"/>
  </w:num>
  <w:num w:numId="8" w16cid:durableId="1044523296">
    <w:abstractNumId w:val="15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isplayBackgroundShape/>
  <w:proofState w:spelling="clean" w:grammar="clean"/>
  <w:attachedTemplate r:id="rId1"/>
  <w:stylePaneSortMethod w:val="0000"/>
  <w:defaultTabStop w:val="720"/>
  <w:characterSpacingControl w:val="doNotCompress"/>
  <w:savePreviewPicture/>
  <w:hdrShapeDefaults>
    <o:shapedefaults v:ext="edit" spidmax="2050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A1"/>
    <w:rsid w:val="0000752A"/>
    <w:rsid w:val="00016465"/>
    <w:rsid w:val="00030667"/>
    <w:rsid w:val="00033263"/>
    <w:rsid w:val="000334C1"/>
    <w:rsid w:val="000767C7"/>
    <w:rsid w:val="00086020"/>
    <w:rsid w:val="000873F6"/>
    <w:rsid w:val="000B286F"/>
    <w:rsid w:val="000C2B44"/>
    <w:rsid w:val="000D134B"/>
    <w:rsid w:val="000F039F"/>
    <w:rsid w:val="0010041D"/>
    <w:rsid w:val="001125D5"/>
    <w:rsid w:val="0011570B"/>
    <w:rsid w:val="00124ED6"/>
    <w:rsid w:val="00136B3E"/>
    <w:rsid w:val="00153576"/>
    <w:rsid w:val="00167789"/>
    <w:rsid w:val="00194704"/>
    <w:rsid w:val="001B160B"/>
    <w:rsid w:val="001D477D"/>
    <w:rsid w:val="001D76FA"/>
    <w:rsid w:val="001F2C20"/>
    <w:rsid w:val="00203213"/>
    <w:rsid w:val="002236D5"/>
    <w:rsid w:val="00243756"/>
    <w:rsid w:val="0026525A"/>
    <w:rsid w:val="0027193E"/>
    <w:rsid w:val="00275E3B"/>
    <w:rsid w:val="00284246"/>
    <w:rsid w:val="002966D6"/>
    <w:rsid w:val="002A3201"/>
    <w:rsid w:val="002A7891"/>
    <w:rsid w:val="002B51DB"/>
    <w:rsid w:val="002C4D08"/>
    <w:rsid w:val="002C4E0C"/>
    <w:rsid w:val="002C774A"/>
    <w:rsid w:val="002C7C6F"/>
    <w:rsid w:val="002E7306"/>
    <w:rsid w:val="003311E4"/>
    <w:rsid w:val="00331DCE"/>
    <w:rsid w:val="00334477"/>
    <w:rsid w:val="00334FEA"/>
    <w:rsid w:val="00351FDF"/>
    <w:rsid w:val="00352A17"/>
    <w:rsid w:val="00355285"/>
    <w:rsid w:val="00357E3C"/>
    <w:rsid w:val="003877F8"/>
    <w:rsid w:val="00391BEA"/>
    <w:rsid w:val="00393D89"/>
    <w:rsid w:val="003965A9"/>
    <w:rsid w:val="003B4AEF"/>
    <w:rsid w:val="003B7F92"/>
    <w:rsid w:val="003E2525"/>
    <w:rsid w:val="003E34F2"/>
    <w:rsid w:val="00415CF3"/>
    <w:rsid w:val="00435BA1"/>
    <w:rsid w:val="00447CA5"/>
    <w:rsid w:val="00453A7B"/>
    <w:rsid w:val="004553F5"/>
    <w:rsid w:val="00457ADE"/>
    <w:rsid w:val="00464B92"/>
    <w:rsid w:val="004860D9"/>
    <w:rsid w:val="00490600"/>
    <w:rsid w:val="004909EF"/>
    <w:rsid w:val="004936B2"/>
    <w:rsid w:val="004A1426"/>
    <w:rsid w:val="004A28EA"/>
    <w:rsid w:val="004C1032"/>
    <w:rsid w:val="004C5778"/>
    <w:rsid w:val="004E51C7"/>
    <w:rsid w:val="00504E47"/>
    <w:rsid w:val="00507723"/>
    <w:rsid w:val="00524297"/>
    <w:rsid w:val="00537559"/>
    <w:rsid w:val="00574DB0"/>
    <w:rsid w:val="00594023"/>
    <w:rsid w:val="005A1C94"/>
    <w:rsid w:val="005A5E49"/>
    <w:rsid w:val="005A6F8D"/>
    <w:rsid w:val="005B4861"/>
    <w:rsid w:val="005D1677"/>
    <w:rsid w:val="005E0FB7"/>
    <w:rsid w:val="005F5EF3"/>
    <w:rsid w:val="00600022"/>
    <w:rsid w:val="00605BCE"/>
    <w:rsid w:val="00626B3C"/>
    <w:rsid w:val="00643F4B"/>
    <w:rsid w:val="00656B56"/>
    <w:rsid w:val="00676B73"/>
    <w:rsid w:val="0069541B"/>
    <w:rsid w:val="006A1E18"/>
    <w:rsid w:val="006A37C0"/>
    <w:rsid w:val="006C7F5A"/>
    <w:rsid w:val="006D0785"/>
    <w:rsid w:val="006D7FC3"/>
    <w:rsid w:val="00707734"/>
    <w:rsid w:val="0073540F"/>
    <w:rsid w:val="00746B0A"/>
    <w:rsid w:val="00752A04"/>
    <w:rsid w:val="0077153E"/>
    <w:rsid w:val="00784003"/>
    <w:rsid w:val="0079001A"/>
    <w:rsid w:val="00791376"/>
    <w:rsid w:val="00791C5D"/>
    <w:rsid w:val="007A5A17"/>
    <w:rsid w:val="007B1ED3"/>
    <w:rsid w:val="007B4FF4"/>
    <w:rsid w:val="007D7F15"/>
    <w:rsid w:val="007E47A0"/>
    <w:rsid w:val="007E7BBE"/>
    <w:rsid w:val="00822AAD"/>
    <w:rsid w:val="00831977"/>
    <w:rsid w:val="008468A1"/>
    <w:rsid w:val="00865D5F"/>
    <w:rsid w:val="00871DB8"/>
    <w:rsid w:val="00887E05"/>
    <w:rsid w:val="008A171A"/>
    <w:rsid w:val="008A32A5"/>
    <w:rsid w:val="008C6FDE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6B80"/>
    <w:rsid w:val="0096304F"/>
    <w:rsid w:val="0099108A"/>
    <w:rsid w:val="009A7F3F"/>
    <w:rsid w:val="009D646A"/>
    <w:rsid w:val="009F3E58"/>
    <w:rsid w:val="009F7BB1"/>
    <w:rsid w:val="00A20EA2"/>
    <w:rsid w:val="00A20EF6"/>
    <w:rsid w:val="00A3726F"/>
    <w:rsid w:val="00A379B4"/>
    <w:rsid w:val="00A4248D"/>
    <w:rsid w:val="00A633B0"/>
    <w:rsid w:val="00A636CB"/>
    <w:rsid w:val="00A718B6"/>
    <w:rsid w:val="00A8067B"/>
    <w:rsid w:val="00A9291E"/>
    <w:rsid w:val="00AA1166"/>
    <w:rsid w:val="00AA35A8"/>
    <w:rsid w:val="00AA51F5"/>
    <w:rsid w:val="00AA530F"/>
    <w:rsid w:val="00AB74C5"/>
    <w:rsid w:val="00AC5CB7"/>
    <w:rsid w:val="00AD1350"/>
    <w:rsid w:val="00AE562D"/>
    <w:rsid w:val="00AE7533"/>
    <w:rsid w:val="00B13DD3"/>
    <w:rsid w:val="00B20F64"/>
    <w:rsid w:val="00B42685"/>
    <w:rsid w:val="00B45879"/>
    <w:rsid w:val="00B535AD"/>
    <w:rsid w:val="00B75292"/>
    <w:rsid w:val="00B8453F"/>
    <w:rsid w:val="00B85473"/>
    <w:rsid w:val="00B863CA"/>
    <w:rsid w:val="00BE5968"/>
    <w:rsid w:val="00BF7216"/>
    <w:rsid w:val="00C272EB"/>
    <w:rsid w:val="00C51D92"/>
    <w:rsid w:val="00C62E97"/>
    <w:rsid w:val="00C81645"/>
    <w:rsid w:val="00CA61BE"/>
    <w:rsid w:val="00CB3E40"/>
    <w:rsid w:val="00CE5033"/>
    <w:rsid w:val="00CF22B3"/>
    <w:rsid w:val="00D00CD9"/>
    <w:rsid w:val="00D03240"/>
    <w:rsid w:val="00D15AAE"/>
    <w:rsid w:val="00D161FE"/>
    <w:rsid w:val="00D22971"/>
    <w:rsid w:val="00D362A1"/>
    <w:rsid w:val="00D60B19"/>
    <w:rsid w:val="00D86385"/>
    <w:rsid w:val="00D95726"/>
    <w:rsid w:val="00DA4B7F"/>
    <w:rsid w:val="00DB472D"/>
    <w:rsid w:val="00DD6ECC"/>
    <w:rsid w:val="00DE5F88"/>
    <w:rsid w:val="00DF2298"/>
    <w:rsid w:val="00E067BA"/>
    <w:rsid w:val="00E07C52"/>
    <w:rsid w:val="00E26F2A"/>
    <w:rsid w:val="00E360EA"/>
    <w:rsid w:val="00E46A50"/>
    <w:rsid w:val="00E547A9"/>
    <w:rsid w:val="00E570A5"/>
    <w:rsid w:val="00E77096"/>
    <w:rsid w:val="00E91344"/>
    <w:rsid w:val="00EB20A4"/>
    <w:rsid w:val="00EB74E8"/>
    <w:rsid w:val="00EC0F79"/>
    <w:rsid w:val="00ED0A53"/>
    <w:rsid w:val="00ED3C15"/>
    <w:rsid w:val="00EF22EF"/>
    <w:rsid w:val="00F02E99"/>
    <w:rsid w:val="00F055F4"/>
    <w:rsid w:val="00F215B6"/>
    <w:rsid w:val="00F30552"/>
    <w:rsid w:val="00F40BD0"/>
    <w:rsid w:val="00F419C0"/>
    <w:rsid w:val="00F46BDB"/>
    <w:rsid w:val="00F82744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59AABD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36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iva02m@gmail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passionate-siva02m.wordpress.com/portfolio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linkedin.com/in/siva02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va0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5FA630685A444A5B1351ACDA2C60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013B4-270C-4FBE-9DE6-2D7436FC83B2}"/>
      </w:docPartPr>
      <w:docPartBody>
        <w:p w:rsidR="005A431A" w:rsidRDefault="005A431A">
          <w:pPr>
            <w:pStyle w:val="A5FA630685A444A5B1351ACDA2C60FB0"/>
          </w:pPr>
          <w:r w:rsidRPr="002C4D08">
            <w:t>OBJECTIVE</w:t>
          </w:r>
        </w:p>
      </w:docPartBody>
    </w:docPart>
    <w:docPart>
      <w:docPartPr>
        <w:name w:val="70141B7F6B194CE291D476401C85F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17BEB-C9A3-4358-8E97-CE28FFDCCF78}"/>
      </w:docPartPr>
      <w:docPartBody>
        <w:p w:rsidR="005A431A" w:rsidRDefault="005A431A">
          <w:pPr>
            <w:pStyle w:val="70141B7F6B194CE291D476401C85F78D"/>
          </w:pPr>
          <w:r w:rsidRPr="001540E8">
            <w:t>Contact</w:t>
          </w:r>
        </w:p>
      </w:docPartBody>
    </w:docPart>
    <w:docPart>
      <w:docPartPr>
        <w:name w:val="5FC22C385F064B279EB57DBC605CC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37BE-C8D7-4FCC-A861-33BFABEE6AB1}"/>
      </w:docPartPr>
      <w:docPartBody>
        <w:p w:rsidR="005A431A" w:rsidRDefault="005A431A">
          <w:pPr>
            <w:pStyle w:val="5FC22C385F064B279EB57DBC605CC6BF"/>
          </w:pPr>
          <w:r w:rsidRPr="00CF2BE7">
            <w:t>Experience</w:t>
          </w:r>
        </w:p>
      </w:docPartBody>
    </w:docPart>
    <w:docPart>
      <w:docPartPr>
        <w:name w:val="77C7C883499B4CCA830D0FF202285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4D0EA-7E8F-494E-A536-320FB7EAA13D}"/>
      </w:docPartPr>
      <w:docPartBody>
        <w:p w:rsidR="005A431A" w:rsidRDefault="005A431A">
          <w:pPr>
            <w:pStyle w:val="77C7C883499B4CCA830D0FF202285C67"/>
          </w:pPr>
          <w:r>
            <w:t>About Me</w:t>
          </w:r>
        </w:p>
      </w:docPartBody>
    </w:docPart>
    <w:docPart>
      <w:docPartPr>
        <w:name w:val="37406AD8AF2A47F7B3ABACD604B5F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3B65B-88B3-46CF-9AA0-4E7E12511020}"/>
      </w:docPartPr>
      <w:docPartBody>
        <w:p w:rsidR="005A431A" w:rsidRDefault="005A431A">
          <w:pPr>
            <w:pStyle w:val="37406AD8AF2A47F7B3ABACD604B5F8EC"/>
          </w:pPr>
          <w:r w:rsidRPr="00351FDF">
            <w:t>EDUCATION</w:t>
          </w:r>
        </w:p>
      </w:docPartBody>
    </w:docPart>
    <w:docPart>
      <w:docPartPr>
        <w:name w:val="19348BA60690437A8F1DF9D45C695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6816E-8C8B-476C-98C2-D39AE3CBD5D5}"/>
      </w:docPartPr>
      <w:docPartBody>
        <w:p w:rsidR="005A431A" w:rsidRDefault="005A431A">
          <w:pPr>
            <w:pStyle w:val="19348BA60690437A8F1DF9D45C695DA3"/>
          </w:pPr>
          <w:r w:rsidRPr="00C822BF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1A"/>
    <w:rsid w:val="004553F5"/>
    <w:rsid w:val="005A431A"/>
    <w:rsid w:val="008468A1"/>
    <w:rsid w:val="00D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FA630685A444A5B1351ACDA2C60FB0">
    <w:name w:val="A5FA630685A444A5B1351ACDA2C60FB0"/>
  </w:style>
  <w:style w:type="paragraph" w:customStyle="1" w:styleId="70141B7F6B194CE291D476401C85F78D">
    <w:name w:val="70141B7F6B194CE291D476401C85F78D"/>
  </w:style>
  <w:style w:type="paragraph" w:customStyle="1" w:styleId="5FC22C385F064B279EB57DBC605CC6BF">
    <w:name w:val="5FC22C385F064B279EB57DBC605CC6BF"/>
  </w:style>
  <w:style w:type="paragraph" w:customStyle="1" w:styleId="77C7C883499B4CCA830D0FF202285C67">
    <w:name w:val="77C7C883499B4CCA830D0FF202285C67"/>
  </w:style>
  <w:style w:type="paragraph" w:customStyle="1" w:styleId="37406AD8AF2A47F7B3ABACD604B5F8EC">
    <w:name w:val="37406AD8AF2A47F7B3ABACD604B5F8EC"/>
  </w:style>
  <w:style w:type="paragraph" w:customStyle="1" w:styleId="19348BA60690437A8F1DF9D45C695DA3">
    <w:name w:val="19348BA60690437A8F1DF9D45C695D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</Template>
  <TotalTime>0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2024-10-04T07:46:00Z</dcterms:created>
  <dcterms:modified xsi:type="dcterms:W3CDTF">2024-10-04T07:47:00Z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Base Target">
    <vt:lpwstr>_blank</vt:lpwstr>
  </property>
</Properties>
</file>